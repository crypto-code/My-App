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FE306" w14:textId="4904C851" w:rsidR="00524388" w:rsidRDefault="001856CC">
      <w:pPr>
        <w:pStyle w:val="Title"/>
      </w:pPr>
      <w:r>
        <w:t>My TO-DO App</w:t>
      </w:r>
    </w:p>
    <w:p w14:paraId="68ACF64B" w14:textId="45DF602D" w:rsidR="00C45B56" w:rsidRDefault="00C45B56" w:rsidP="00C45B56">
      <w:pPr>
        <w:pStyle w:val="Heading1"/>
        <w:jc w:val="center"/>
        <w:rPr>
          <w:u w:val="single"/>
        </w:rPr>
      </w:pPr>
      <w:r>
        <w:rPr>
          <w:noProof/>
          <w:lang w:eastAsia="en-US"/>
        </w:rPr>
        <w:drawing>
          <wp:inline distT="0" distB="0" distL="0" distR="0" wp14:anchorId="2C78EC0A" wp14:editId="3C41848F">
            <wp:extent cx="6518584" cy="3820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659" cy="38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DE8" w14:textId="08D14B65" w:rsidR="00013124" w:rsidRDefault="00C45B56" w:rsidP="00C45B56">
      <w:pPr>
        <w:rPr>
          <w:rFonts w:ascii="Georgia" w:hAnsi="Georgia"/>
        </w:rPr>
      </w:pPr>
      <w:r w:rsidRPr="003F5F5E">
        <w:rPr>
          <w:rFonts w:ascii="Georgia" w:hAnsi="Georgia"/>
        </w:rPr>
        <w:t xml:space="preserve">This website is </w:t>
      </w:r>
      <w:r w:rsidR="006D2161" w:rsidRPr="003F5F5E">
        <w:rPr>
          <w:rFonts w:ascii="Georgia" w:hAnsi="Georgia"/>
        </w:rPr>
        <w:t xml:space="preserve">helps you </w:t>
      </w:r>
      <w:r w:rsidR="00EC1A70" w:rsidRPr="003F5F5E">
        <w:rPr>
          <w:rFonts w:ascii="Georgia" w:hAnsi="Georgia"/>
        </w:rPr>
        <w:t>manage your tasks easily</w:t>
      </w:r>
      <w:r w:rsidR="005C0478" w:rsidRPr="003F5F5E">
        <w:rPr>
          <w:rFonts w:ascii="Georgia" w:hAnsi="Georgia"/>
        </w:rPr>
        <w:t>, with an easy to use but elegant interface designed using Rails and a backend</w:t>
      </w:r>
      <w:r w:rsidR="007F7B61" w:rsidRPr="003F5F5E">
        <w:rPr>
          <w:rFonts w:ascii="Georgia" w:hAnsi="Georgia"/>
        </w:rPr>
        <w:t xml:space="preserve"> implemented</w:t>
      </w:r>
      <w:r w:rsidR="005C0478" w:rsidRPr="003F5F5E">
        <w:rPr>
          <w:rFonts w:ascii="Georgia" w:hAnsi="Georgia"/>
        </w:rPr>
        <w:t xml:space="preserve"> using Rails.</w:t>
      </w:r>
    </w:p>
    <w:p w14:paraId="60462008" w14:textId="77777777" w:rsidR="00290A91" w:rsidRPr="003F5F5E" w:rsidRDefault="00290A91" w:rsidP="00C45B56">
      <w:pPr>
        <w:rPr>
          <w:rFonts w:ascii="Georgia" w:hAnsi="Georgia"/>
        </w:rPr>
      </w:pPr>
    </w:p>
    <w:p w14:paraId="71B526AE" w14:textId="18828ACB" w:rsidR="00524388" w:rsidRPr="005F20CD" w:rsidRDefault="0069223E">
      <w:pPr>
        <w:pStyle w:val="Heading1"/>
        <w:rPr>
          <w:rFonts w:ascii="Georgia" w:hAnsi="Georgia"/>
          <w:u w:val="single"/>
        </w:rPr>
      </w:pPr>
      <w:r w:rsidRPr="005F20CD">
        <w:rPr>
          <w:rFonts w:ascii="Georgia" w:hAnsi="Georgia"/>
          <w:u w:val="single"/>
        </w:rPr>
        <w:t>Use Case</w:t>
      </w:r>
      <w:r w:rsidR="00CC2AA4" w:rsidRPr="005F20CD">
        <w:rPr>
          <w:rFonts w:ascii="Georgia" w:hAnsi="Georgia"/>
          <w:u w:val="single"/>
        </w:rPr>
        <w:t>s</w:t>
      </w:r>
    </w:p>
    <w:p w14:paraId="50858BCA" w14:textId="77777777" w:rsidR="00013124" w:rsidRDefault="00A76191">
      <w:pPr>
        <w:rPr>
          <w:rFonts w:ascii="Georgia" w:hAnsi="Georgia"/>
        </w:rPr>
      </w:pPr>
      <w:r w:rsidRPr="003F5F5E">
        <w:rPr>
          <w:rFonts w:ascii="Georgia" w:hAnsi="Georgia"/>
        </w:rPr>
        <w:t xml:space="preserve">The website is designed to handle multiple users </w:t>
      </w:r>
      <w:r w:rsidR="00BD67B1" w:rsidRPr="003F5F5E">
        <w:rPr>
          <w:rFonts w:ascii="Georgia" w:hAnsi="Georgia"/>
        </w:rPr>
        <w:t xml:space="preserve">and </w:t>
      </w:r>
      <w:r w:rsidR="00CE64C6" w:rsidRPr="003F5F5E">
        <w:rPr>
          <w:rFonts w:ascii="Georgia" w:hAnsi="Georgia"/>
        </w:rPr>
        <w:t xml:space="preserve">each user </w:t>
      </w:r>
      <w:r w:rsidR="003E04CB" w:rsidRPr="003F5F5E">
        <w:rPr>
          <w:rFonts w:ascii="Georgia" w:hAnsi="Georgia"/>
        </w:rPr>
        <w:t>is restricted to their own</w:t>
      </w:r>
      <w:r w:rsidR="00417DA0" w:rsidRPr="003F5F5E">
        <w:rPr>
          <w:rFonts w:ascii="Georgia" w:hAnsi="Georgia"/>
        </w:rPr>
        <w:t xml:space="preserve"> creating, reading, updating and deleting their own</w:t>
      </w:r>
      <w:r w:rsidR="003E04CB" w:rsidRPr="003F5F5E">
        <w:rPr>
          <w:rFonts w:ascii="Georgia" w:hAnsi="Georgia"/>
        </w:rPr>
        <w:t xml:space="preserve"> tasks</w:t>
      </w:r>
      <w:r w:rsidR="00D96FA9" w:rsidRPr="003F5F5E">
        <w:rPr>
          <w:rFonts w:ascii="Georgia" w:hAnsi="Georgia"/>
        </w:rPr>
        <w:t xml:space="preserve"> associated with their account.</w:t>
      </w:r>
      <w:r w:rsidR="00B1035C" w:rsidRPr="003F5F5E">
        <w:rPr>
          <w:rFonts w:ascii="Georgia" w:hAnsi="Georgia"/>
        </w:rPr>
        <w:t xml:space="preserve"> There is no interference between two users.</w:t>
      </w:r>
      <w:r w:rsidR="00EC4B3C" w:rsidRPr="003F5F5E">
        <w:rPr>
          <w:rFonts w:ascii="Georgia" w:hAnsi="Georgia"/>
        </w:rPr>
        <w:t xml:space="preserve"> </w:t>
      </w:r>
      <w:r w:rsidR="00B7682A" w:rsidRPr="003F5F5E">
        <w:rPr>
          <w:rFonts w:ascii="Georgia" w:hAnsi="Georgia"/>
        </w:rPr>
        <w:t xml:space="preserve">The user is greeted by a welcome screen </w:t>
      </w:r>
      <w:r w:rsidR="00637318" w:rsidRPr="003F5F5E">
        <w:rPr>
          <w:rFonts w:ascii="Georgia" w:hAnsi="Georgia"/>
        </w:rPr>
        <w:t xml:space="preserve">that scrolls to the login form. </w:t>
      </w:r>
      <w:r w:rsidR="00C030E9" w:rsidRPr="003F5F5E">
        <w:rPr>
          <w:rFonts w:ascii="Georgia" w:hAnsi="Georgia"/>
        </w:rPr>
        <w:t>The user can choose to</w:t>
      </w:r>
      <w:r w:rsidR="005F6168" w:rsidRPr="003F5F5E">
        <w:rPr>
          <w:rFonts w:ascii="Georgia" w:hAnsi="Georgia"/>
        </w:rPr>
        <w:t xml:space="preserve"> go to the signup page to</w:t>
      </w:r>
      <w:r w:rsidR="00C030E9" w:rsidRPr="003F5F5E">
        <w:rPr>
          <w:rFonts w:ascii="Georgia" w:hAnsi="Georgia"/>
        </w:rPr>
        <w:t xml:space="preserve"> create an account or directly</w:t>
      </w:r>
      <w:r w:rsidR="009A4325" w:rsidRPr="003F5F5E">
        <w:rPr>
          <w:rFonts w:ascii="Georgia" w:hAnsi="Georgia"/>
        </w:rPr>
        <w:t xml:space="preserve"> login</w:t>
      </w:r>
      <w:r w:rsidR="00C030E9" w:rsidRPr="003F5F5E">
        <w:rPr>
          <w:rFonts w:ascii="Georgia" w:hAnsi="Georgia"/>
        </w:rPr>
        <w:t>.</w:t>
      </w:r>
    </w:p>
    <w:p w14:paraId="0AF4AE0B" w14:textId="2E50B633" w:rsidR="00716958" w:rsidRPr="003F5F5E" w:rsidRDefault="002406DF">
      <w:pPr>
        <w:rPr>
          <w:rFonts w:ascii="Georgia" w:hAnsi="Georgia"/>
        </w:rPr>
      </w:pPr>
      <w:r w:rsidRPr="003F5F5E">
        <w:rPr>
          <w:rFonts w:ascii="Georgia" w:hAnsi="Georgia"/>
        </w:rPr>
        <w:t>A user o</w:t>
      </w:r>
      <w:r w:rsidR="00EC4B3C" w:rsidRPr="003F5F5E">
        <w:rPr>
          <w:rFonts w:ascii="Georgia" w:hAnsi="Georgia"/>
        </w:rPr>
        <w:t>nce logged in, is taken to the main page where all the tasks are shown, grouped by their flag and sorted according to their deadline.</w:t>
      </w:r>
      <w:r w:rsidR="00892B0F" w:rsidRPr="003F5F5E">
        <w:rPr>
          <w:rFonts w:ascii="Georgia" w:hAnsi="Georgia"/>
        </w:rPr>
        <w:t xml:space="preserve"> </w:t>
      </w:r>
      <w:r w:rsidR="00734C6A" w:rsidRPr="003F5F5E">
        <w:rPr>
          <w:rFonts w:ascii="Georgia" w:hAnsi="Georgia"/>
        </w:rPr>
        <w:t xml:space="preserve">A sidebar with list of all flags </w:t>
      </w:r>
      <w:r w:rsidR="00262BFA" w:rsidRPr="003F5F5E">
        <w:rPr>
          <w:rFonts w:ascii="Georgia" w:hAnsi="Georgia"/>
        </w:rPr>
        <w:t>is</w:t>
      </w:r>
      <w:r w:rsidR="00734C6A" w:rsidRPr="003F5F5E">
        <w:rPr>
          <w:rFonts w:ascii="Georgia" w:hAnsi="Georgia"/>
        </w:rPr>
        <w:t xml:space="preserve"> given so as to easily navigate to tasks belonging to a specific flag</w:t>
      </w:r>
      <w:r w:rsidR="00200F37" w:rsidRPr="003F5F5E">
        <w:rPr>
          <w:rFonts w:ascii="Georgia" w:hAnsi="Georgia"/>
        </w:rPr>
        <w:t>.</w:t>
      </w:r>
      <w:r w:rsidR="008254BA" w:rsidRPr="003F5F5E">
        <w:rPr>
          <w:rFonts w:ascii="Georgia" w:hAnsi="Georgia"/>
        </w:rPr>
        <w:t xml:space="preserve"> </w:t>
      </w:r>
      <w:r w:rsidR="001F7CBE" w:rsidRPr="003F5F5E">
        <w:rPr>
          <w:rFonts w:ascii="Georgia" w:hAnsi="Georgia"/>
        </w:rPr>
        <w:t>The user has three options for each task: “show”, “edit” or “delete”.</w:t>
      </w:r>
    </w:p>
    <w:p w14:paraId="65B7EFBA" w14:textId="687E6196" w:rsidR="002A3240" w:rsidRPr="003F5F5E" w:rsidRDefault="006B65A9" w:rsidP="003F5F5E">
      <w:pPr>
        <w:pStyle w:val="ListParagraph"/>
        <w:numPr>
          <w:ilvl w:val="0"/>
          <w:numId w:val="18"/>
        </w:numPr>
        <w:rPr>
          <w:rFonts w:ascii="Georgia" w:hAnsi="Georgia"/>
        </w:rPr>
      </w:pPr>
      <w:r w:rsidRPr="003F5F5E">
        <w:rPr>
          <w:rFonts w:ascii="Georgia" w:hAnsi="Georgia"/>
        </w:rPr>
        <w:lastRenderedPageBreak/>
        <w:t xml:space="preserve">If “show” is chosen, the user </w:t>
      </w:r>
      <w:r w:rsidR="007A00CF" w:rsidRPr="003F5F5E">
        <w:rPr>
          <w:rFonts w:ascii="Georgia" w:hAnsi="Georgia"/>
        </w:rPr>
        <w:t>i</w:t>
      </w:r>
      <w:r w:rsidRPr="003F5F5E">
        <w:rPr>
          <w:rFonts w:ascii="Georgia" w:hAnsi="Georgia"/>
        </w:rPr>
        <w:t xml:space="preserve">s taken to a page that displays </w:t>
      </w:r>
      <w:r w:rsidR="000152A5" w:rsidRPr="003F5F5E">
        <w:rPr>
          <w:rFonts w:ascii="Georgia" w:hAnsi="Georgia"/>
        </w:rPr>
        <w:t>all information of the task. The fields</w:t>
      </w:r>
      <w:r w:rsidR="00826B45" w:rsidRPr="003F5F5E">
        <w:rPr>
          <w:rFonts w:ascii="Georgia" w:hAnsi="Georgia"/>
        </w:rPr>
        <w:t xml:space="preserve"> are</w:t>
      </w:r>
      <w:r w:rsidR="000152A5" w:rsidRPr="003F5F5E">
        <w:rPr>
          <w:rFonts w:ascii="Georgia" w:hAnsi="Georgia"/>
        </w:rPr>
        <w:t xml:space="preserve"> title, flag, description,</w:t>
      </w:r>
      <w:r w:rsidR="00CA6A47" w:rsidRPr="003F5F5E">
        <w:rPr>
          <w:rFonts w:ascii="Georgia" w:hAnsi="Georgia"/>
        </w:rPr>
        <w:t xml:space="preserve"> </w:t>
      </w:r>
      <w:r w:rsidR="000152A5" w:rsidRPr="003F5F5E">
        <w:rPr>
          <w:rFonts w:ascii="Georgia" w:hAnsi="Georgia"/>
        </w:rPr>
        <w:t xml:space="preserve">deadline </w:t>
      </w:r>
      <w:r w:rsidR="00CA6A47" w:rsidRPr="003F5F5E">
        <w:rPr>
          <w:rFonts w:ascii="Georgia" w:hAnsi="Georgia"/>
        </w:rPr>
        <w:t xml:space="preserve">and </w:t>
      </w:r>
      <w:r w:rsidR="000152A5" w:rsidRPr="003F5F5E">
        <w:rPr>
          <w:rFonts w:ascii="Georgia" w:hAnsi="Georgia"/>
        </w:rPr>
        <w:t xml:space="preserve">time </w:t>
      </w:r>
      <w:r w:rsidR="00255803" w:rsidRPr="003F5F5E">
        <w:rPr>
          <w:rFonts w:ascii="Georgia" w:hAnsi="Georgia"/>
        </w:rPr>
        <w:t>if applicabl</w:t>
      </w:r>
      <w:r w:rsidR="00C67233" w:rsidRPr="003F5F5E">
        <w:rPr>
          <w:rFonts w:ascii="Georgia" w:hAnsi="Georgia"/>
        </w:rPr>
        <w:t>e</w:t>
      </w:r>
      <w:r w:rsidR="0052233D" w:rsidRPr="003F5F5E">
        <w:rPr>
          <w:rFonts w:ascii="Georgia" w:hAnsi="Georgia"/>
        </w:rPr>
        <w:t>.</w:t>
      </w:r>
      <w:r w:rsidR="004B341E" w:rsidRPr="003F5F5E">
        <w:rPr>
          <w:rFonts w:ascii="Georgia" w:hAnsi="Georgia"/>
        </w:rPr>
        <w:t xml:space="preserve"> The user can choose to edit or delete the task from this page too.</w:t>
      </w:r>
    </w:p>
    <w:p w14:paraId="714D4C1E" w14:textId="0E82E93A" w:rsidR="00826B45" w:rsidRPr="003F5F5E" w:rsidRDefault="00826B45" w:rsidP="003F5F5E">
      <w:pPr>
        <w:pStyle w:val="ListParagraph"/>
        <w:numPr>
          <w:ilvl w:val="0"/>
          <w:numId w:val="18"/>
        </w:numPr>
        <w:rPr>
          <w:rFonts w:ascii="Georgia" w:hAnsi="Georgia"/>
        </w:rPr>
      </w:pPr>
      <w:r w:rsidRPr="003F5F5E">
        <w:rPr>
          <w:rFonts w:ascii="Georgia" w:hAnsi="Georgia"/>
        </w:rPr>
        <w:t>I</w:t>
      </w:r>
      <w:r w:rsidR="00C67233" w:rsidRPr="003F5F5E">
        <w:rPr>
          <w:rFonts w:ascii="Georgia" w:hAnsi="Georgia"/>
        </w:rPr>
        <w:t>f “edit” is chose</w:t>
      </w:r>
      <w:r w:rsidR="002A3240" w:rsidRPr="003F5F5E">
        <w:rPr>
          <w:rFonts w:ascii="Georgia" w:hAnsi="Georgia"/>
        </w:rPr>
        <w:t>n</w:t>
      </w:r>
      <w:r w:rsidR="00C67233" w:rsidRPr="003F5F5E">
        <w:rPr>
          <w:rFonts w:ascii="Georgia" w:hAnsi="Georgia"/>
        </w:rPr>
        <w:t>, the user is taken to a page that displays all information and can update the fields.</w:t>
      </w:r>
    </w:p>
    <w:p w14:paraId="5A9BFD5E" w14:textId="0F3D6536" w:rsidR="002A3240" w:rsidRDefault="002A3240" w:rsidP="003F5F5E">
      <w:pPr>
        <w:pStyle w:val="ListParagraph"/>
        <w:numPr>
          <w:ilvl w:val="0"/>
          <w:numId w:val="18"/>
        </w:numPr>
        <w:rPr>
          <w:rFonts w:ascii="Georgia" w:hAnsi="Georgia"/>
        </w:rPr>
      </w:pPr>
      <w:r w:rsidRPr="003F5F5E">
        <w:rPr>
          <w:rFonts w:ascii="Georgia" w:hAnsi="Georgia"/>
        </w:rPr>
        <w:t>If “delete” is chosen, a confirmation dialog is shown</w:t>
      </w:r>
      <w:r w:rsidR="009918B8" w:rsidRPr="003F5F5E">
        <w:rPr>
          <w:rFonts w:ascii="Georgia" w:hAnsi="Georgia"/>
        </w:rPr>
        <w:t xml:space="preserve"> which on validation deletes the task from the database and also the user’s view.</w:t>
      </w:r>
    </w:p>
    <w:p w14:paraId="397C39A4" w14:textId="3359B2F2" w:rsidR="00013124" w:rsidRPr="0005114C" w:rsidRDefault="00EF345C" w:rsidP="0005114C">
      <w:pPr>
        <w:pStyle w:val="ListParagraph"/>
        <w:rPr>
          <w:rFonts w:ascii="Georgia" w:hAnsi="Georgia"/>
        </w:rPr>
      </w:pPr>
      <w:r w:rsidRPr="005F20CD">
        <w:rPr>
          <w:rFonts w:ascii="Georgia" w:hAnsi="Georgia"/>
          <w:noProof/>
        </w:rPr>
        <w:drawing>
          <wp:anchor distT="0" distB="0" distL="114300" distR="114300" simplePos="0" relativeHeight="251659264" behindDoc="1" locked="0" layoutInCell="1" allowOverlap="1" wp14:anchorId="0D513697" wp14:editId="56AAACEF">
            <wp:simplePos x="0" y="0"/>
            <wp:positionH relativeFrom="column">
              <wp:posOffset>-151130</wp:posOffset>
            </wp:positionH>
            <wp:positionV relativeFrom="paragraph">
              <wp:posOffset>371191</wp:posOffset>
            </wp:positionV>
            <wp:extent cx="7016121" cy="5760000"/>
            <wp:effectExtent l="139700" t="127000" r="133985" b="133350"/>
            <wp:wrapTight wrapText="bothSides">
              <wp:wrapPolygon edited="0">
                <wp:start x="-313" y="-476"/>
                <wp:lineTo x="-430" y="-381"/>
                <wp:lineTo x="-430" y="21719"/>
                <wp:lineTo x="-313" y="22052"/>
                <wp:lineTo x="21856" y="22052"/>
                <wp:lineTo x="21973" y="21719"/>
                <wp:lineTo x="21973" y="381"/>
                <wp:lineTo x="21856" y="-333"/>
                <wp:lineTo x="21856" y="-476"/>
                <wp:lineTo x="-313" y="-476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21" cy="576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54B75" w14:textId="5DF0F446" w:rsidR="000F271C" w:rsidRPr="000F271C" w:rsidRDefault="005F20CD" w:rsidP="000F271C">
      <w:pPr>
        <w:pStyle w:val="Heading1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Execution Plan</w:t>
      </w:r>
    </w:p>
    <w:p w14:paraId="038C797E" w14:textId="20D71DCD" w:rsidR="000F271C" w:rsidRPr="000F271C" w:rsidRDefault="000F271C" w:rsidP="000F271C">
      <w:pPr>
        <w:pStyle w:val="ListParagraph"/>
        <w:numPr>
          <w:ilvl w:val="0"/>
          <w:numId w:val="19"/>
        </w:numPr>
        <w:rPr>
          <w:rFonts w:ascii="Georgia" w:eastAsiaTheme="majorEastAsia" w:hAnsi="Georgia" w:cstheme="majorBidi"/>
          <w:b/>
          <w:color w:val="454541" w:themeColor="text2" w:themeTint="E6"/>
          <w:sz w:val="28"/>
          <w:szCs w:val="21"/>
          <w:u w:val="single"/>
        </w:rPr>
      </w:pPr>
      <w:r w:rsidRPr="000F271C">
        <w:rPr>
          <w:rFonts w:ascii="Georgia" w:eastAsiaTheme="majorEastAsia" w:hAnsi="Georgia" w:cstheme="majorBidi"/>
          <w:b/>
          <w:color w:val="454541" w:themeColor="text2" w:themeTint="E6"/>
          <w:sz w:val="28"/>
          <w:szCs w:val="21"/>
          <w:u w:val="single"/>
        </w:rPr>
        <w:t xml:space="preserve"> Database Design</w:t>
      </w:r>
    </w:p>
    <w:p w14:paraId="1E5875A6" w14:textId="5466242A" w:rsidR="00CC7FBA" w:rsidRDefault="000F271C" w:rsidP="000F271C">
      <w:pPr>
        <w:ind w:left="360"/>
        <w:rPr>
          <w:rFonts w:ascii="Georgia" w:hAnsi="Georgia"/>
        </w:rPr>
      </w:pPr>
      <w:r w:rsidRPr="00CC7FBA">
        <w:rPr>
          <w:rFonts w:ascii="Georgia" w:hAnsi="Georgia"/>
          <w:noProof/>
        </w:rPr>
        <w:drawing>
          <wp:anchor distT="0" distB="0" distL="114300" distR="114300" simplePos="0" relativeHeight="251658240" behindDoc="1" locked="0" layoutInCell="1" allowOverlap="1" wp14:anchorId="11AA0CE1" wp14:editId="4F6AB35E">
            <wp:simplePos x="0" y="0"/>
            <wp:positionH relativeFrom="column">
              <wp:posOffset>-259080</wp:posOffset>
            </wp:positionH>
            <wp:positionV relativeFrom="paragraph">
              <wp:posOffset>1134723</wp:posOffset>
            </wp:positionV>
            <wp:extent cx="7038236" cy="2440502"/>
            <wp:effectExtent l="139700" t="88900" r="137795" b="86995"/>
            <wp:wrapTight wrapText="bothSides">
              <wp:wrapPolygon edited="0">
                <wp:start x="-156" y="-787"/>
                <wp:lineTo x="-429" y="-674"/>
                <wp:lineTo x="-429" y="21471"/>
                <wp:lineTo x="-156" y="22258"/>
                <wp:lineTo x="21711" y="22258"/>
                <wp:lineTo x="21750" y="22145"/>
                <wp:lineTo x="21984" y="21021"/>
                <wp:lineTo x="21984" y="1124"/>
                <wp:lineTo x="21711" y="-562"/>
                <wp:lineTo x="21711" y="-787"/>
                <wp:lineTo x="-156" y="-78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236" cy="24405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0CD">
        <w:rPr>
          <w:rFonts w:ascii="Georgia" w:hAnsi="Georgia"/>
        </w:rPr>
        <w:t xml:space="preserve">To handle all the data in this website, there will be two </w:t>
      </w:r>
      <w:r w:rsidR="009C696A">
        <w:rPr>
          <w:rFonts w:ascii="Georgia" w:hAnsi="Georgia"/>
        </w:rPr>
        <w:t>models:</w:t>
      </w:r>
      <w:r w:rsidR="00F13232">
        <w:rPr>
          <w:rFonts w:ascii="Georgia" w:hAnsi="Georgia"/>
        </w:rPr>
        <w:t xml:space="preserve"> A User Model and A Task Model</w:t>
      </w:r>
      <w:r w:rsidR="00D23C61">
        <w:rPr>
          <w:rFonts w:ascii="Georgia" w:hAnsi="Georgia"/>
        </w:rPr>
        <w:t>.</w:t>
      </w:r>
      <w:r w:rsidR="00B86943">
        <w:rPr>
          <w:rFonts w:ascii="Georgia" w:hAnsi="Georgia"/>
        </w:rPr>
        <w:t xml:space="preserve"> The User Model </w:t>
      </w:r>
      <w:r w:rsidR="00E01AB4">
        <w:rPr>
          <w:rFonts w:ascii="Georgia" w:hAnsi="Georgia"/>
        </w:rPr>
        <w:t>will handle</w:t>
      </w:r>
      <w:r w:rsidR="00B86943">
        <w:rPr>
          <w:rFonts w:ascii="Georgia" w:hAnsi="Georgia"/>
        </w:rPr>
        <w:t xml:space="preserve"> the </w:t>
      </w:r>
      <w:r w:rsidR="00CC071E">
        <w:rPr>
          <w:rFonts w:ascii="Georgia" w:hAnsi="Georgia"/>
        </w:rPr>
        <w:t xml:space="preserve">user information and contains </w:t>
      </w:r>
      <w:r w:rsidR="003A7B72">
        <w:rPr>
          <w:rFonts w:ascii="Georgia" w:hAnsi="Georgia"/>
        </w:rPr>
        <w:t>the username and password pairs.</w:t>
      </w:r>
      <w:r w:rsidR="00201FC6">
        <w:rPr>
          <w:rFonts w:ascii="Georgia" w:hAnsi="Georgia"/>
        </w:rPr>
        <w:t xml:space="preserve"> The Task Model </w:t>
      </w:r>
      <w:r w:rsidR="00E01AB4">
        <w:rPr>
          <w:rFonts w:ascii="Georgia" w:hAnsi="Georgia"/>
        </w:rPr>
        <w:t>will handle</w:t>
      </w:r>
      <w:r w:rsidR="00201FC6">
        <w:rPr>
          <w:rFonts w:ascii="Georgia" w:hAnsi="Georgia"/>
        </w:rPr>
        <w:t xml:space="preserve"> all the task information including</w:t>
      </w:r>
      <w:r w:rsidR="00166B7E">
        <w:rPr>
          <w:rFonts w:ascii="Georgia" w:hAnsi="Georgia"/>
        </w:rPr>
        <w:t xml:space="preserve"> user id the task belongs to,</w:t>
      </w:r>
      <w:r w:rsidR="00201FC6">
        <w:rPr>
          <w:rFonts w:ascii="Georgia" w:hAnsi="Georgia"/>
        </w:rPr>
        <w:t xml:space="preserve"> title, description, deadline (date), time (optional) and a flag for tagging the task.</w:t>
      </w:r>
      <w:r w:rsidR="00B940CB">
        <w:rPr>
          <w:rFonts w:ascii="Georgia" w:hAnsi="Georgia"/>
        </w:rPr>
        <w:t xml:space="preserve"> The user</w:t>
      </w:r>
      <w:r w:rsidR="001B0FCB">
        <w:rPr>
          <w:rFonts w:ascii="Georgia" w:hAnsi="Georgia"/>
        </w:rPr>
        <w:t>_</w:t>
      </w:r>
      <w:r w:rsidR="00B940CB">
        <w:rPr>
          <w:rFonts w:ascii="Georgia" w:hAnsi="Georgia"/>
        </w:rPr>
        <w:t xml:space="preserve">id field in tasks </w:t>
      </w:r>
      <w:r w:rsidR="00532C47">
        <w:rPr>
          <w:rFonts w:ascii="Georgia" w:hAnsi="Georgia"/>
        </w:rPr>
        <w:t>will be used to link</w:t>
      </w:r>
      <w:r w:rsidR="00B940CB">
        <w:rPr>
          <w:rFonts w:ascii="Georgia" w:hAnsi="Georgia"/>
        </w:rPr>
        <w:t xml:space="preserve"> the task to the user</w:t>
      </w:r>
      <w:r w:rsidR="00057ABB">
        <w:rPr>
          <w:rFonts w:ascii="Georgia" w:hAnsi="Georgia"/>
        </w:rPr>
        <w:t xml:space="preserve"> through its</w:t>
      </w:r>
      <w:r w:rsidR="00B940CB">
        <w:rPr>
          <w:rFonts w:ascii="Georgia" w:hAnsi="Georgia"/>
        </w:rPr>
        <w:t xml:space="preserve"> id field.</w:t>
      </w:r>
    </w:p>
    <w:p w14:paraId="5D1E6698" w14:textId="4C5396FB" w:rsidR="000F271C" w:rsidRPr="000F271C" w:rsidRDefault="000F271C" w:rsidP="000F271C">
      <w:pPr>
        <w:pStyle w:val="ListParagraph"/>
        <w:numPr>
          <w:ilvl w:val="0"/>
          <w:numId w:val="19"/>
        </w:numPr>
        <w:rPr>
          <w:rFonts w:ascii="Georgia" w:eastAsiaTheme="majorEastAsia" w:hAnsi="Georgia" w:cstheme="majorBidi"/>
          <w:b/>
          <w:color w:val="454541" w:themeColor="text2" w:themeTint="E6"/>
          <w:sz w:val="28"/>
          <w:szCs w:val="21"/>
          <w:u w:val="single"/>
        </w:rPr>
      </w:pPr>
      <w:r>
        <w:rPr>
          <w:rFonts w:ascii="Georgia" w:eastAsiaTheme="majorEastAsia" w:hAnsi="Georgia" w:cstheme="majorBidi"/>
          <w:b/>
          <w:color w:val="454541" w:themeColor="text2" w:themeTint="E6"/>
          <w:sz w:val="28"/>
          <w:szCs w:val="21"/>
          <w:u w:val="single"/>
        </w:rPr>
        <w:t>Webpage</w:t>
      </w:r>
      <w:r w:rsidRPr="000F271C">
        <w:rPr>
          <w:rFonts w:ascii="Georgia" w:eastAsiaTheme="majorEastAsia" w:hAnsi="Georgia" w:cstheme="majorBidi"/>
          <w:b/>
          <w:color w:val="454541" w:themeColor="text2" w:themeTint="E6"/>
          <w:sz w:val="28"/>
          <w:szCs w:val="21"/>
          <w:u w:val="single"/>
        </w:rPr>
        <w:t xml:space="preserve"> Design</w:t>
      </w:r>
    </w:p>
    <w:p w14:paraId="323C94DD" w14:textId="7CC09A7D" w:rsidR="00CC7FBA" w:rsidRDefault="007E13BA" w:rsidP="00683E68">
      <w:pPr>
        <w:ind w:left="360"/>
        <w:rPr>
          <w:rFonts w:ascii="Georgia" w:hAnsi="Georgia"/>
        </w:rPr>
      </w:pPr>
      <w:r>
        <w:rPr>
          <w:rFonts w:ascii="Georgia" w:hAnsi="Georgia"/>
        </w:rPr>
        <w:t>The application will contain 6 main pages: Welcome/Login page, Create Account page, Index page for viewing all tasks, Create Task page, Read Task page to show and Edit Task page</w:t>
      </w:r>
      <w:r w:rsidR="00D20E41">
        <w:rPr>
          <w:rFonts w:ascii="Georgia" w:hAnsi="Georgia"/>
        </w:rPr>
        <w:t xml:space="preserve"> with their respective backend functions.</w:t>
      </w:r>
      <w:r w:rsidR="0012607C">
        <w:rPr>
          <w:rFonts w:ascii="Georgia" w:hAnsi="Georgia"/>
        </w:rPr>
        <w:t xml:space="preserve"> The frontend will almost entirely </w:t>
      </w:r>
      <w:r w:rsidR="009377F9">
        <w:rPr>
          <w:rFonts w:ascii="Georgia" w:hAnsi="Georgia"/>
        </w:rPr>
        <w:t>be designed</w:t>
      </w:r>
      <w:r w:rsidR="0012607C">
        <w:rPr>
          <w:rFonts w:ascii="Georgia" w:hAnsi="Georgia"/>
        </w:rPr>
        <w:t xml:space="preserve"> on</w:t>
      </w:r>
      <w:r w:rsidR="00CB1D96">
        <w:rPr>
          <w:rFonts w:ascii="Georgia" w:hAnsi="Georgia"/>
        </w:rPr>
        <w:t xml:space="preserve"> the</w:t>
      </w:r>
      <w:r w:rsidR="0012607C">
        <w:rPr>
          <w:rFonts w:ascii="Georgia" w:hAnsi="Georgia"/>
        </w:rPr>
        <w:t xml:space="preserve"> React framework with CSS</w:t>
      </w:r>
      <w:r w:rsidR="00832F53">
        <w:rPr>
          <w:rFonts w:ascii="Georgia" w:hAnsi="Georgia"/>
        </w:rPr>
        <w:t xml:space="preserve"> (</w:t>
      </w:r>
      <w:r w:rsidR="005323CB">
        <w:rPr>
          <w:rFonts w:ascii="Georgia" w:hAnsi="Georgia"/>
        </w:rPr>
        <w:t>and</w:t>
      </w:r>
      <w:r w:rsidR="00832F53">
        <w:rPr>
          <w:rFonts w:ascii="Georgia" w:hAnsi="Georgia"/>
        </w:rPr>
        <w:t xml:space="preserve"> Bootstrap)</w:t>
      </w:r>
      <w:r w:rsidR="0012607C">
        <w:rPr>
          <w:rFonts w:ascii="Georgia" w:hAnsi="Georgia"/>
        </w:rPr>
        <w:t xml:space="preserve"> to stylize the webpage</w:t>
      </w:r>
      <w:r w:rsidR="00375FCF">
        <w:rPr>
          <w:rFonts w:ascii="Georgia" w:hAnsi="Georgia"/>
        </w:rPr>
        <w:t>s</w:t>
      </w:r>
      <w:r w:rsidR="009539E4">
        <w:rPr>
          <w:rFonts w:ascii="Georgia" w:hAnsi="Georgia"/>
        </w:rPr>
        <w:t xml:space="preserve"> and JavaScript for extra functionalities.</w:t>
      </w:r>
      <w:r w:rsidR="00214366">
        <w:rPr>
          <w:rFonts w:ascii="Georgia" w:hAnsi="Georgia"/>
        </w:rPr>
        <w:t xml:space="preserve"> </w:t>
      </w:r>
      <w:r w:rsidR="00093AEB">
        <w:rPr>
          <w:rFonts w:ascii="Georgia" w:hAnsi="Georgia"/>
        </w:rPr>
        <w:t xml:space="preserve">The backend, including CRUD, will be done </w:t>
      </w:r>
      <w:r w:rsidR="00F83D6E">
        <w:rPr>
          <w:rFonts w:ascii="Georgia" w:hAnsi="Georgia"/>
        </w:rPr>
        <w:t>using</w:t>
      </w:r>
      <w:r w:rsidR="00093AEB">
        <w:rPr>
          <w:rFonts w:ascii="Georgia" w:hAnsi="Georgia"/>
        </w:rPr>
        <w:t xml:space="preserve"> Rails</w:t>
      </w:r>
      <w:r w:rsidR="000F7A9A">
        <w:rPr>
          <w:rFonts w:ascii="Georgia" w:hAnsi="Georgia"/>
        </w:rPr>
        <w:t>.</w:t>
      </w:r>
    </w:p>
    <w:p w14:paraId="2BA87EB6" w14:textId="17B3F972" w:rsidR="00683E68" w:rsidRDefault="00683E68" w:rsidP="00683E68">
      <w:pPr>
        <w:ind w:left="360"/>
        <w:rPr>
          <w:rFonts w:ascii="Georgia" w:hAnsi="Georgia"/>
        </w:rPr>
      </w:pPr>
      <w:r>
        <w:rPr>
          <w:rFonts w:ascii="Georgia" w:hAnsi="Georgia"/>
        </w:rPr>
        <w:t xml:space="preserve">The </w:t>
      </w:r>
      <w:r w:rsidR="00D00E89">
        <w:rPr>
          <w:rFonts w:ascii="Georgia" w:hAnsi="Georgia"/>
        </w:rPr>
        <w:t>starting page will be welcome/login page with a link to the user registration page.</w:t>
      </w:r>
      <w:r w:rsidR="00781CD6">
        <w:rPr>
          <w:rFonts w:ascii="Georgia" w:hAnsi="Georgia"/>
        </w:rPr>
        <w:t xml:space="preserve"> </w:t>
      </w:r>
      <w:r w:rsidR="00957C75">
        <w:rPr>
          <w:rFonts w:ascii="Georgia" w:hAnsi="Georgia"/>
        </w:rPr>
        <w:t>The index page will show all the tasks grouped by their flags and ordered by deadline</w:t>
      </w:r>
      <w:r w:rsidR="002C736A">
        <w:rPr>
          <w:rFonts w:ascii="Georgia" w:hAnsi="Georgia"/>
        </w:rPr>
        <w:t xml:space="preserve"> and time (if applicable)</w:t>
      </w:r>
      <w:r w:rsidR="00EC599D">
        <w:rPr>
          <w:rFonts w:ascii="Georgia" w:hAnsi="Georgia"/>
        </w:rPr>
        <w:t xml:space="preserve">. </w:t>
      </w:r>
      <w:r w:rsidR="00CA08C4">
        <w:rPr>
          <w:rFonts w:ascii="Georgia" w:hAnsi="Georgia"/>
        </w:rPr>
        <w:t xml:space="preserve">Each task </w:t>
      </w:r>
      <w:r w:rsidR="00AA574C">
        <w:rPr>
          <w:rFonts w:ascii="Georgia" w:hAnsi="Georgia"/>
        </w:rPr>
        <w:t>should</w:t>
      </w:r>
      <w:r w:rsidR="00CA08C4">
        <w:rPr>
          <w:rFonts w:ascii="Georgia" w:hAnsi="Georgia"/>
        </w:rPr>
        <w:t xml:space="preserve"> h</w:t>
      </w:r>
      <w:r w:rsidR="00771714">
        <w:rPr>
          <w:rFonts w:ascii="Georgia" w:hAnsi="Georgia"/>
        </w:rPr>
        <w:t>ave options to show, edit or delete.</w:t>
      </w:r>
      <w:r w:rsidR="00AA574C">
        <w:rPr>
          <w:rFonts w:ascii="Georgia" w:hAnsi="Georgia"/>
        </w:rPr>
        <w:t xml:space="preserve"> Edit and Show will take the </w:t>
      </w:r>
      <w:r w:rsidR="00540565">
        <w:rPr>
          <w:rFonts w:ascii="Georgia" w:hAnsi="Georgia"/>
        </w:rPr>
        <w:t>user to their respective pages and Delete should show a confirmation page.</w:t>
      </w:r>
    </w:p>
    <w:p w14:paraId="645CC233" w14:textId="559308B3" w:rsidR="00053CB8" w:rsidRDefault="00053CB8" w:rsidP="009100AA">
      <w:pPr>
        <w:rPr>
          <w:rFonts w:ascii="Georgia" w:hAnsi="Georgia"/>
        </w:rPr>
      </w:pPr>
    </w:p>
    <w:p w14:paraId="04C1A3A2" w14:textId="6E9E10AB" w:rsidR="00053CB8" w:rsidRPr="005F20CD" w:rsidRDefault="00053CB8" w:rsidP="00683E68">
      <w:pPr>
        <w:ind w:left="360"/>
        <w:rPr>
          <w:rFonts w:ascii="Georgia" w:hAnsi="Georgia"/>
        </w:rPr>
      </w:pPr>
      <w:r>
        <w:rPr>
          <w:rFonts w:ascii="Georgia" w:hAnsi="Georgia"/>
        </w:rPr>
        <w:t>-----------------------------------------------THANK YOU--------------------------------------------------</w:t>
      </w:r>
    </w:p>
    <w:sectPr w:rsidR="00053CB8" w:rsidRPr="005F20CD">
      <w:footerReference w:type="default" r:id="rId10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E435E" w14:textId="77777777" w:rsidR="00483DD7" w:rsidRDefault="00483DD7">
      <w:pPr>
        <w:spacing w:after="0" w:line="240" w:lineRule="auto"/>
      </w:pPr>
      <w:r>
        <w:separator/>
      </w:r>
    </w:p>
  </w:endnote>
  <w:endnote w:type="continuationSeparator" w:id="0">
    <w:p w14:paraId="4698A0FE" w14:textId="77777777" w:rsidR="00483DD7" w:rsidRDefault="00483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3C13EB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02D05" w14:textId="77777777" w:rsidR="00483DD7" w:rsidRDefault="00483DD7">
      <w:pPr>
        <w:spacing w:after="0" w:line="240" w:lineRule="auto"/>
      </w:pPr>
      <w:r>
        <w:separator/>
      </w:r>
    </w:p>
  </w:footnote>
  <w:footnote w:type="continuationSeparator" w:id="0">
    <w:p w14:paraId="180520A2" w14:textId="77777777" w:rsidR="00483DD7" w:rsidRDefault="00483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2E7BEB"/>
    <w:multiLevelType w:val="hybridMultilevel"/>
    <w:tmpl w:val="9BCA414E"/>
    <w:lvl w:ilvl="0" w:tplc="2DE2C2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716EDB"/>
    <w:multiLevelType w:val="hybridMultilevel"/>
    <w:tmpl w:val="C8702842"/>
    <w:lvl w:ilvl="0" w:tplc="C1E28B70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9E2D23"/>
    <w:multiLevelType w:val="hybridMultilevel"/>
    <w:tmpl w:val="F2123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3"/>
  </w:num>
  <w:num w:numId="17">
    <w:abstractNumId w:val="11"/>
  </w:num>
  <w:num w:numId="18">
    <w:abstractNumId w:val="1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CC"/>
    <w:rsid w:val="00013124"/>
    <w:rsid w:val="000152A5"/>
    <w:rsid w:val="0005114C"/>
    <w:rsid w:val="00053CB8"/>
    <w:rsid w:val="00057ABB"/>
    <w:rsid w:val="00093AEB"/>
    <w:rsid w:val="000A66FD"/>
    <w:rsid w:val="000C3E64"/>
    <w:rsid w:val="000C7163"/>
    <w:rsid w:val="000F271C"/>
    <w:rsid w:val="000F7A9A"/>
    <w:rsid w:val="0012607C"/>
    <w:rsid w:val="00166B7E"/>
    <w:rsid w:val="001765DA"/>
    <w:rsid w:val="001856CC"/>
    <w:rsid w:val="001A26BA"/>
    <w:rsid w:val="001B0FCB"/>
    <w:rsid w:val="001D6001"/>
    <w:rsid w:val="001E2A7D"/>
    <w:rsid w:val="001F1BCB"/>
    <w:rsid w:val="001F7CBE"/>
    <w:rsid w:val="00200F37"/>
    <w:rsid w:val="00201FC6"/>
    <w:rsid w:val="00214366"/>
    <w:rsid w:val="002406DF"/>
    <w:rsid w:val="00255803"/>
    <w:rsid w:val="00262BFA"/>
    <w:rsid w:val="00263B17"/>
    <w:rsid w:val="00290A91"/>
    <w:rsid w:val="002A3003"/>
    <w:rsid w:val="002A3240"/>
    <w:rsid w:val="002C736A"/>
    <w:rsid w:val="0033474C"/>
    <w:rsid w:val="00341FF0"/>
    <w:rsid w:val="00347F81"/>
    <w:rsid w:val="00375FCF"/>
    <w:rsid w:val="003A7B72"/>
    <w:rsid w:val="003E04CB"/>
    <w:rsid w:val="003F31CF"/>
    <w:rsid w:val="003F5F5E"/>
    <w:rsid w:val="00417DA0"/>
    <w:rsid w:val="0045444C"/>
    <w:rsid w:val="00483DD7"/>
    <w:rsid w:val="004B341E"/>
    <w:rsid w:val="005041E5"/>
    <w:rsid w:val="0052233D"/>
    <w:rsid w:val="00524388"/>
    <w:rsid w:val="00527195"/>
    <w:rsid w:val="005323CB"/>
    <w:rsid w:val="00532C47"/>
    <w:rsid w:val="00532CE4"/>
    <w:rsid w:val="00540565"/>
    <w:rsid w:val="005658D5"/>
    <w:rsid w:val="00583EB2"/>
    <w:rsid w:val="00593353"/>
    <w:rsid w:val="005C0478"/>
    <w:rsid w:val="005E40CC"/>
    <w:rsid w:val="005F20CD"/>
    <w:rsid w:val="005F6168"/>
    <w:rsid w:val="00637318"/>
    <w:rsid w:val="00683E68"/>
    <w:rsid w:val="0068519B"/>
    <w:rsid w:val="0069223E"/>
    <w:rsid w:val="006B65A9"/>
    <w:rsid w:val="006D2161"/>
    <w:rsid w:val="006E2AEF"/>
    <w:rsid w:val="00716958"/>
    <w:rsid w:val="00734C6A"/>
    <w:rsid w:val="00765DBA"/>
    <w:rsid w:val="0077162D"/>
    <w:rsid w:val="00771714"/>
    <w:rsid w:val="00781CD6"/>
    <w:rsid w:val="007A00CF"/>
    <w:rsid w:val="007A456E"/>
    <w:rsid w:val="007E13BA"/>
    <w:rsid w:val="007F7B61"/>
    <w:rsid w:val="008254BA"/>
    <w:rsid w:val="00826B45"/>
    <w:rsid w:val="00832F53"/>
    <w:rsid w:val="00892B0F"/>
    <w:rsid w:val="008E722E"/>
    <w:rsid w:val="008F2C94"/>
    <w:rsid w:val="00906521"/>
    <w:rsid w:val="009100AA"/>
    <w:rsid w:val="009377F9"/>
    <w:rsid w:val="00937ACF"/>
    <w:rsid w:val="009539E4"/>
    <w:rsid w:val="00957C75"/>
    <w:rsid w:val="009918B8"/>
    <w:rsid w:val="009A4325"/>
    <w:rsid w:val="009C696A"/>
    <w:rsid w:val="00A4499C"/>
    <w:rsid w:val="00A76191"/>
    <w:rsid w:val="00AA574C"/>
    <w:rsid w:val="00AB3CAF"/>
    <w:rsid w:val="00B1035C"/>
    <w:rsid w:val="00B721BB"/>
    <w:rsid w:val="00B748D8"/>
    <w:rsid w:val="00B7682A"/>
    <w:rsid w:val="00B86943"/>
    <w:rsid w:val="00B940CB"/>
    <w:rsid w:val="00BB58E9"/>
    <w:rsid w:val="00BD67B1"/>
    <w:rsid w:val="00C030E9"/>
    <w:rsid w:val="00C45B56"/>
    <w:rsid w:val="00C63F95"/>
    <w:rsid w:val="00C67233"/>
    <w:rsid w:val="00CA08C4"/>
    <w:rsid w:val="00CA6A47"/>
    <w:rsid w:val="00CB1D96"/>
    <w:rsid w:val="00CC071E"/>
    <w:rsid w:val="00CC2AA4"/>
    <w:rsid w:val="00CC7FBA"/>
    <w:rsid w:val="00CE64C6"/>
    <w:rsid w:val="00D00E89"/>
    <w:rsid w:val="00D20E41"/>
    <w:rsid w:val="00D23C61"/>
    <w:rsid w:val="00D96FA9"/>
    <w:rsid w:val="00E01AB4"/>
    <w:rsid w:val="00E45B50"/>
    <w:rsid w:val="00E73AC0"/>
    <w:rsid w:val="00E7796C"/>
    <w:rsid w:val="00EC1A70"/>
    <w:rsid w:val="00EC4B3C"/>
    <w:rsid w:val="00EC599D"/>
    <w:rsid w:val="00EF345C"/>
    <w:rsid w:val="00EF57C0"/>
    <w:rsid w:val="00F13232"/>
    <w:rsid w:val="00F81EF4"/>
    <w:rsid w:val="00F83D6E"/>
    <w:rsid w:val="00FD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28F47"/>
  <w15:chartTrackingRefBased/>
  <w15:docId w15:val="{CD0BAEC3-3414-1A46-BD7D-E7AC029D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2A3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tinsaki/Library/Containers/com.microsoft.Word/Data/Library/Application%20Support/Microsoft/Office/16.0/DTS/en-US%7bFD0014FB-DB74-914C-82E9-DC452B893DFD%7d/%7bBBB60457-DEE4-894A-99D8-9E573531AA0C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{BBB60457-DEE4-894A-99D8-9E573531AA0C}tf10002069.dotx</Template>
  <TotalTime>0</TotalTime>
  <Pages>3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Atin Sakkeer Hussain</cp:lastModifiedBy>
  <cp:revision>3</cp:revision>
  <cp:lastPrinted>2020-12-18T15:00:00Z</cp:lastPrinted>
  <dcterms:created xsi:type="dcterms:W3CDTF">2020-12-18T15:00:00Z</dcterms:created>
  <dcterms:modified xsi:type="dcterms:W3CDTF">2020-12-18T15:02:00Z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